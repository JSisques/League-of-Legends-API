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73035471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830F0E" w:themeColor="accent1" w:themeShade="BF"/>
          <w:sz w:val="32"/>
          <w:szCs w:val="32"/>
        </w:rPr>
      </w:sdtEndPr>
      <w:sdtContent>
        <w:p w:rsidR="00381D26" w:rsidRPr="00381D26" w:rsidRDefault="00381D26" w:rsidP="00381D26">
          <w:pPr>
            <w:rPr>
              <w:rFonts w:ascii="Times New Roman" w:eastAsia="Times New Roman" w:hAnsi="Times New Roman" w:cs="Times New Roman"/>
              <w:lang w:eastAsia="es-ES_tradnl"/>
            </w:rPr>
          </w:pPr>
        </w:p>
        <w:p w:rsidR="00DC5677" w:rsidRDefault="00DC567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8480" behindDoc="1" locked="0" layoutInCell="1" allowOverlap="1" wp14:anchorId="3A79C958" wp14:editId="6D2E0B0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lang w:val="es-ES"/>
                                    </w:rPr>
                                    <w:alias w:val="Autor"/>
                                    <w:tag w:val=""/>
                                    <w:id w:val="1516035980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DC5677" w:rsidRPr="00DC5677" w:rsidRDefault="00A46298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</w:pPr>
                                      <w:r w:rsidRPr="00613B4D">
                                        <w:rPr>
                                          <w:lang w:val="es-ES"/>
                                        </w:rPr>
                                        <w:t>Javier Plaza Sisqués</w:t>
                                      </w:r>
                                      <w:r w:rsidR="00613B4D">
                                        <w:rPr>
                                          <w:lang w:val="es-ES"/>
                                        </w:rPr>
                                        <w:t>,</w:t>
                                      </w:r>
                                      <w:r w:rsidR="00613B4D" w:rsidRPr="00613B4D">
                                        <w:rPr>
                                          <w:lang w:val="es-ES"/>
                                        </w:rPr>
                                        <w:t xml:space="preserve"> </w:t>
                                      </w:r>
                                      <w:r w:rsidR="00613B4D">
                                        <w:rPr>
                                          <w:lang w:val="es-ES"/>
                                        </w:rPr>
                                        <w:t xml:space="preserve">David </w:t>
                                      </w:r>
                                      <w:proofErr w:type="spellStart"/>
                                      <w:r w:rsidR="00613B4D">
                                        <w:rPr>
                                          <w:lang w:val="es-ES"/>
                                        </w:rPr>
                                        <w:t>Buenaño</w:t>
                                      </w:r>
                                      <w:proofErr w:type="spellEnd"/>
                                      <w:r w:rsidR="00613B4D">
                                        <w:rPr>
                                          <w:lang w:val="es-ES"/>
                                        </w:rPr>
                                        <w:t xml:space="preserve"> Viteri y Roberto </w:t>
                                      </w:r>
                                      <w:proofErr w:type="spellStart"/>
                                      <w:r w:rsidR="00613B4D">
                                        <w:rPr>
                                          <w:lang w:val="es-ES"/>
                                        </w:rPr>
                                        <w:t>Echevarria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:rsidR="00DC5677" w:rsidRPr="00DC5677" w:rsidRDefault="00F81FF7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es-ES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lang w:val="es-ES"/>
                                      </w:rPr>
                                      <w:alias w:val="Compañía"/>
                                      <w:tag w:val=""/>
                                      <w:id w:val="1886752341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DC5677" w:rsidRPr="00DC5677">
                                        <w:rPr>
                                          <w:caps/>
                                          <w:color w:val="FFFFFF" w:themeColor="background1"/>
                                          <w:lang w:val="es-ES"/>
                                        </w:rPr>
                                        <w:t>Universidad Europea de madrid</w:t>
                                      </w:r>
                                    </w:sdtContent>
                                  </w:sdt>
                                  <w:r w:rsidR="00DC5677" w:rsidRPr="00DC5677"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1636407606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DC5677" w:rsidRPr="00EA6EF2"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B01513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136042485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C5677" w:rsidRDefault="00A46298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B01513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B01513" w:themeColor="accent1"/>
                                          <w:sz w:val="72"/>
                                          <w:szCs w:val="72"/>
                                        </w:rPr>
                                        <w:t>League of legends API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A79C958" id="Grupo 193" o:spid="_x0000_s1026" style="position:absolute;margin-left:0;margin-top:0;width:540.55pt;height:718.4pt;z-index:-251648000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&#13;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" fillcolor="#b01513 [3204]" stroked="f" strokeweight="1.5pt">
                      <v:stroke endcap="round"/>
                    </v:rect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" fillcolor="#b01513 [3204]" stroked="f" strokeweight="1.5pt">
                      <v:stroke endcap="round"/>
                      <v:textbox inset="36pt,57.6pt,36pt,36pt">
                        <w:txbxContent>
                          <w:sdt>
                            <w:sdtPr>
                              <w:rPr>
                                <w:lang w:val="es-ES"/>
                              </w:rPr>
                              <w:alias w:val="Autor"/>
                              <w:tag w:val=""/>
                              <w:id w:val="1516035980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DC5677" w:rsidRPr="00DC5677" w:rsidRDefault="00A46298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lang w:val="es-ES"/>
                                  </w:rPr>
                                </w:pPr>
                                <w:r w:rsidRPr="00613B4D">
                                  <w:rPr>
                                    <w:lang w:val="es-ES"/>
                                  </w:rPr>
                                  <w:t>Javier Plaza Sisqués</w:t>
                                </w:r>
                                <w:r w:rsidR="00613B4D">
                                  <w:rPr>
                                    <w:lang w:val="es-ES"/>
                                  </w:rPr>
                                  <w:t>,</w:t>
                                </w:r>
                                <w:r w:rsidR="00613B4D" w:rsidRPr="00613B4D">
                                  <w:rPr>
                                    <w:lang w:val="es-ES"/>
                                  </w:rPr>
                                  <w:t xml:space="preserve"> </w:t>
                                </w:r>
                                <w:r w:rsidR="00613B4D">
                                  <w:rPr>
                                    <w:lang w:val="es-ES"/>
                                  </w:rPr>
                                  <w:t xml:space="preserve">David </w:t>
                                </w:r>
                                <w:proofErr w:type="spellStart"/>
                                <w:r w:rsidR="00613B4D">
                                  <w:rPr>
                                    <w:lang w:val="es-ES"/>
                                  </w:rPr>
                                  <w:t>Buenaño</w:t>
                                </w:r>
                                <w:proofErr w:type="spellEnd"/>
                                <w:r w:rsidR="00613B4D">
                                  <w:rPr>
                                    <w:lang w:val="es-ES"/>
                                  </w:rPr>
                                  <w:t xml:space="preserve"> Viteri y Roberto </w:t>
                                </w:r>
                                <w:proofErr w:type="spellStart"/>
                                <w:r w:rsidR="00613B4D">
                                  <w:rPr>
                                    <w:lang w:val="es-ES"/>
                                  </w:rPr>
                                  <w:t>Echevarria</w:t>
                                </w:r>
                                <w:proofErr w:type="spellEnd"/>
                              </w:p>
                            </w:sdtContent>
                          </w:sdt>
                          <w:p w:rsidR="00DC5677" w:rsidRPr="00DC5677" w:rsidRDefault="00F81FF7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es-ES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lang w:val="es-ES"/>
                                </w:rPr>
                                <w:alias w:val="Compañía"/>
                                <w:tag w:val=""/>
                                <w:id w:val="188675234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DC5677" w:rsidRPr="00DC5677">
                                  <w:rPr>
                                    <w:caps/>
                                    <w:color w:val="FFFFFF" w:themeColor="background1"/>
                                    <w:lang w:val="es-ES"/>
                                  </w:rPr>
                                  <w:t>Universidad Europea de madrid</w:t>
                                </w:r>
                              </w:sdtContent>
                            </w:sdt>
                            <w:r w:rsidR="00DC5677" w:rsidRPr="00DC5677"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1636407606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DC5677" w:rsidRPr="00EA6EF2">
                                  <w:rPr>
                                    <w:color w:val="FFFFFF" w:themeColor="background1"/>
                                    <w:lang w:val="es-ES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&#13;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B01513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136042485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DC5677" w:rsidRDefault="00A46298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B01513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B01513" w:themeColor="accent1"/>
                                    <w:sz w:val="72"/>
                                    <w:szCs w:val="72"/>
                                  </w:rPr>
                                  <w:t>League of legends API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tbl>
          <w:tblPr>
            <w:tblStyle w:val="Tablaconcuadrcula"/>
            <w:tblpPr w:leftFromText="141" w:rightFromText="141" w:vertAnchor="text" w:horzAnchor="margin" w:tblpY="7082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8498"/>
          </w:tblGrid>
          <w:tr w:rsidR="00A46298" w:rsidTr="00A46298">
            <w:trPr>
              <w:trHeight w:val="4243"/>
            </w:trPr>
            <w:tc>
              <w:tcPr>
                <w:tcW w:w="8498" w:type="dxa"/>
              </w:tcPr>
              <w:p w:rsidR="00A46298" w:rsidRDefault="00A46298" w:rsidP="00A46298">
                <w:r>
                  <w:fldChar w:fldCharType="begin"/>
                </w:r>
                <w:r>
                  <w:instrText xml:space="preserve"> INCLUDEPICTURE "https://www.elheraldo.co/sites/default/files/styles/width_860/public/articulo/2016/03/08/10_mujeres_en_videojuegos_0.jpg?itok=UkidGL3W" \* MERGEFORMATINET </w:instrText>
                </w:r>
                <w:r>
                  <w:fldChar w:fldCharType="separate"/>
                </w:r>
                <w:r>
                  <w:fldChar w:fldCharType="begin"/>
                </w:r>
                <w:r>
                  <w:instrText xml:space="preserve"> INCLUDEPICTURE "https://tecnoticias.net/wp-content/uploads/2019/10/league-of-legends.jpg" \* MERGEFORMATINET </w:instrText>
                </w:r>
                <w:r>
                  <w:fldChar w:fldCharType="separate"/>
                </w:r>
                <w:r>
                  <w:rPr>
                    <w:noProof/>
                  </w:rPr>
                  <w:drawing>
                    <wp:inline distT="0" distB="0" distL="0" distR="0" wp14:anchorId="030EDBF6" wp14:editId="6C1929BB">
                      <wp:extent cx="5408295" cy="3041015"/>
                      <wp:effectExtent l="0" t="0" r="1905" b="0"/>
                      <wp:docPr id="1" name="Imagen 1" descr="Resultado de imagen de league of legends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Resultado de imagen de league of legends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408295" cy="30410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fldChar w:fldCharType="end"/>
                </w:r>
              </w:p>
              <w:p w:rsidR="00A46298" w:rsidRDefault="00A46298" w:rsidP="00A46298">
                <w:r>
                  <w:fldChar w:fldCharType="end"/>
                </w:r>
              </w:p>
              <w:p w:rsidR="00A46298" w:rsidRDefault="00A46298" w:rsidP="00A46298">
                <w:pPr>
                  <w:rPr>
                    <w:rFonts w:asciiTheme="majorHAnsi" w:eastAsiaTheme="majorEastAsia" w:hAnsiTheme="majorHAnsi" w:cstheme="majorBidi"/>
                    <w:color w:val="830F0E" w:themeColor="accent1" w:themeShade="BF"/>
                    <w:sz w:val="32"/>
                    <w:szCs w:val="32"/>
                  </w:rPr>
                </w:pPr>
              </w:p>
            </w:tc>
          </w:tr>
        </w:tbl>
        <w:p w:rsidR="00DC5677" w:rsidRDefault="00DC5677">
          <w:pPr>
            <w:rPr>
              <w:rFonts w:asciiTheme="majorHAnsi" w:eastAsiaTheme="majorEastAsia" w:hAnsiTheme="majorHAnsi" w:cstheme="majorBidi"/>
              <w:color w:val="830F0E" w:themeColor="accent1" w:themeShade="BF"/>
              <w:sz w:val="32"/>
              <w:szCs w:val="32"/>
            </w:rPr>
          </w:pPr>
          <w:r>
            <w:rPr>
              <w:rFonts w:asciiTheme="majorHAnsi" w:eastAsiaTheme="majorEastAsia" w:hAnsiTheme="majorHAnsi" w:cstheme="majorBidi"/>
              <w:color w:val="830F0E" w:themeColor="accent1" w:themeShade="BF"/>
              <w:sz w:val="32"/>
              <w:szCs w:val="32"/>
            </w:rPr>
            <w:br w:type="page"/>
          </w:r>
        </w:p>
      </w:sdtContent>
    </w:sdt>
    <w:p w:rsidR="00DC5677" w:rsidRDefault="00DC5677" w:rsidP="00EE0E4B">
      <w:pPr>
        <w:jc w:val="center"/>
      </w:pPr>
    </w:p>
    <w:tbl>
      <w:tblPr>
        <w:tblStyle w:val="Tablaconcuadrcula"/>
        <w:tblpPr w:leftFromText="141" w:rightFromText="141" w:vertAnchor="text" w:horzAnchor="margin" w:tblpY="533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88"/>
      </w:tblGrid>
      <w:tr w:rsidR="0095736F" w:rsidTr="0095736F">
        <w:tc>
          <w:tcPr>
            <w:tcW w:w="8488" w:type="dxa"/>
            <w:vAlign w:val="center"/>
          </w:tcPr>
          <w:p w:rsidR="0095736F" w:rsidRPr="003E3713" w:rsidRDefault="00521861" w:rsidP="003E3713">
            <w:pPr>
              <w:jc w:val="center"/>
              <w:rPr>
                <w:sz w:val="32"/>
                <w:szCs w:val="32"/>
              </w:rPr>
            </w:pPr>
            <w:bookmarkStart w:id="0" w:name="_Toc525235874"/>
            <w:r>
              <w:rPr>
                <w:color w:val="830F0E" w:themeColor="accent1" w:themeShade="BF"/>
                <w:sz w:val="32"/>
                <w:szCs w:val="32"/>
              </w:rPr>
              <w:t>Sacada de datos con la API del League of Legends</w:t>
            </w:r>
            <w:bookmarkStart w:id="1" w:name="_GoBack"/>
            <w:bookmarkEnd w:id="1"/>
          </w:p>
        </w:tc>
      </w:tr>
      <w:bookmarkEnd w:id="0"/>
    </w:tbl>
    <w:p w:rsidR="002960A7" w:rsidRDefault="00DC5677" w:rsidP="002960A7">
      <w:pPr>
        <w:pStyle w:val="Ttulo1"/>
        <w:jc w:val="center"/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9322011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960A7" w:rsidRDefault="00EB444E">
          <w:pPr>
            <w:pStyle w:val="TtuloTDC"/>
          </w:pPr>
          <w:r>
            <w:t>Índice de contenidos</w:t>
          </w:r>
        </w:p>
        <w:p w:rsidR="00521861" w:rsidRDefault="002960A7">
          <w:pPr>
            <w:pStyle w:val="TDC1"/>
            <w:tabs>
              <w:tab w:val="left" w:pos="480"/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ES_trad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30430369" w:history="1">
            <w:r w:rsidR="00521861" w:rsidRPr="001E580B">
              <w:rPr>
                <w:rStyle w:val="Hipervnculo"/>
                <w:noProof/>
              </w:rPr>
              <w:t>1.</w:t>
            </w:r>
            <w:r w:rsidR="00521861"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es-ES_tradnl"/>
              </w:rPr>
              <w:tab/>
            </w:r>
            <w:r w:rsidR="00521861" w:rsidRPr="001E580B">
              <w:rPr>
                <w:rStyle w:val="Hipervnculo"/>
                <w:noProof/>
              </w:rPr>
              <w:t>Registro en la API de Riot Games</w:t>
            </w:r>
            <w:r w:rsidR="00521861">
              <w:rPr>
                <w:noProof/>
                <w:webHidden/>
              </w:rPr>
              <w:tab/>
            </w:r>
            <w:r w:rsidR="00521861">
              <w:rPr>
                <w:noProof/>
                <w:webHidden/>
              </w:rPr>
              <w:fldChar w:fldCharType="begin"/>
            </w:r>
            <w:r w:rsidR="00521861">
              <w:rPr>
                <w:noProof/>
                <w:webHidden/>
              </w:rPr>
              <w:instrText xml:space="preserve"> PAGEREF _Toc30430369 \h </w:instrText>
            </w:r>
            <w:r w:rsidR="00521861">
              <w:rPr>
                <w:noProof/>
                <w:webHidden/>
              </w:rPr>
            </w:r>
            <w:r w:rsidR="00521861">
              <w:rPr>
                <w:noProof/>
                <w:webHidden/>
              </w:rPr>
              <w:fldChar w:fldCharType="separate"/>
            </w:r>
            <w:r w:rsidR="00521861">
              <w:rPr>
                <w:noProof/>
                <w:webHidden/>
              </w:rPr>
              <w:t>3</w:t>
            </w:r>
            <w:r w:rsidR="00521861">
              <w:rPr>
                <w:noProof/>
                <w:webHidden/>
              </w:rPr>
              <w:fldChar w:fldCharType="end"/>
            </w:r>
          </w:hyperlink>
        </w:p>
        <w:p w:rsidR="00521861" w:rsidRDefault="00521861">
          <w:pPr>
            <w:pStyle w:val="TDC1"/>
            <w:tabs>
              <w:tab w:val="left" w:pos="480"/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30430370" w:history="1">
            <w:r w:rsidRPr="001E580B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es-ES_tradnl"/>
              </w:rPr>
              <w:tab/>
            </w:r>
            <w:r w:rsidRPr="001E580B">
              <w:rPr>
                <w:rStyle w:val="Hipervnculo"/>
                <w:noProof/>
              </w:rPr>
              <w:t>Conseguir la API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_Toc30430370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861" w:rsidRDefault="00521861">
          <w:pPr>
            <w:pStyle w:val="TDC1"/>
            <w:tabs>
              <w:tab w:val="left" w:pos="480"/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30430371" w:history="1">
            <w:r w:rsidRPr="001E580B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es-ES_tradnl"/>
              </w:rPr>
              <w:tab/>
            </w:r>
            <w:r w:rsidRPr="001E580B">
              <w:rPr>
                <w:rStyle w:val="Hipervnculo"/>
                <w:noProof/>
              </w:rPr>
              <w:t>Realizar petición para conseguir el ID del jugador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_Toc30430371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861" w:rsidRDefault="00521861">
          <w:pPr>
            <w:pStyle w:val="TDC1"/>
            <w:tabs>
              <w:tab w:val="left" w:pos="480"/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30430372" w:history="1">
            <w:r w:rsidRPr="001E580B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es-ES_tradnl"/>
              </w:rPr>
              <w:tab/>
            </w:r>
            <w:r w:rsidRPr="001E580B">
              <w:rPr>
                <w:rStyle w:val="Hipervnculo"/>
                <w:noProof/>
              </w:rPr>
              <w:t>Realizar petición para conseguir los datos del jugador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_Toc30430372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861" w:rsidRDefault="00521861">
          <w:pPr>
            <w:pStyle w:val="TDC1"/>
            <w:tabs>
              <w:tab w:val="left" w:pos="480"/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30430373" w:history="1">
            <w:r w:rsidRPr="001E580B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es-ES_tradnl"/>
              </w:rPr>
              <w:tab/>
            </w:r>
            <w:r w:rsidRPr="001E580B">
              <w:rPr>
                <w:rStyle w:val="Hipervnculo"/>
                <w:noProof/>
              </w:rPr>
              <w:t>Parsear los datos resultantes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_Toc30430373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861" w:rsidRDefault="00521861">
          <w:pPr>
            <w:pStyle w:val="TDC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30430374" w:history="1">
            <w:r w:rsidRPr="001E580B">
              <w:rPr>
                <w:rStyle w:val="Hipervnculo"/>
                <w:noProof/>
              </w:rPr>
              <w:t>Documentación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_Toc30430374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0A7" w:rsidRDefault="002960A7">
          <w:r>
            <w:rPr>
              <w:b/>
              <w:bCs/>
              <w:noProof/>
            </w:rPr>
            <w:fldChar w:fldCharType="end"/>
          </w:r>
        </w:p>
      </w:sdtContent>
    </w:sdt>
    <w:p w:rsidR="009D62DE" w:rsidRDefault="009D62DE" w:rsidP="004A7734">
      <w:pPr>
        <w:pStyle w:val="Ttulo1"/>
      </w:pPr>
    </w:p>
    <w:p w:rsidR="009D62DE" w:rsidRDefault="009D62DE" w:rsidP="009D62DE">
      <w:pPr>
        <w:pStyle w:val="TtuloTDC"/>
      </w:pPr>
    </w:p>
    <w:p w:rsidR="00DC5677" w:rsidRDefault="00DC5677"/>
    <w:p w:rsidR="002960A7" w:rsidRDefault="002960A7">
      <w:pPr>
        <w:rPr>
          <w:rFonts w:asciiTheme="majorHAnsi" w:eastAsiaTheme="majorEastAsia" w:hAnsiTheme="majorHAnsi" w:cstheme="majorBidi"/>
          <w:color w:val="830F0E" w:themeColor="accent1" w:themeShade="BF"/>
          <w:sz w:val="32"/>
          <w:szCs w:val="32"/>
        </w:rPr>
      </w:pPr>
      <w:r>
        <w:br w:type="page"/>
      </w:r>
    </w:p>
    <w:p w:rsidR="00F07BAA" w:rsidRDefault="00772BD4" w:rsidP="00F07BAA">
      <w:pPr>
        <w:pStyle w:val="Ttulo1"/>
        <w:numPr>
          <w:ilvl w:val="0"/>
          <w:numId w:val="2"/>
        </w:numPr>
      </w:pPr>
      <w:bookmarkStart w:id="2" w:name="_Toc30430369"/>
      <w:r>
        <w:lastRenderedPageBreak/>
        <w:t xml:space="preserve">Registro en la API de </w:t>
      </w:r>
      <w:proofErr w:type="spellStart"/>
      <w:r>
        <w:t>Riot</w:t>
      </w:r>
      <w:proofErr w:type="spellEnd"/>
      <w:r>
        <w:t xml:space="preserve"> </w:t>
      </w:r>
      <w:proofErr w:type="spellStart"/>
      <w:r>
        <w:t>Games</w:t>
      </w:r>
      <w:bookmarkEnd w:id="2"/>
      <w:proofErr w:type="spellEnd"/>
    </w:p>
    <w:p w:rsidR="00B05216" w:rsidRPr="00B05216" w:rsidRDefault="00B05216" w:rsidP="00B05216">
      <w:r>
        <w:t xml:space="preserve">Nos registramos con nuestra cuenta del </w:t>
      </w:r>
      <w:hyperlink r:id="rId9" w:history="1">
        <w:r w:rsidRPr="009B7B12">
          <w:rPr>
            <w:rStyle w:val="Hipervnculo"/>
          </w:rPr>
          <w:t xml:space="preserve">League of </w:t>
        </w:r>
        <w:proofErr w:type="spellStart"/>
        <w:r w:rsidRPr="009B7B12">
          <w:rPr>
            <w:rStyle w:val="Hipervnculo"/>
          </w:rPr>
          <w:t>Legends</w:t>
        </w:r>
        <w:proofErr w:type="spellEnd"/>
      </w:hyperlink>
      <w:r>
        <w:t>.</w:t>
      </w:r>
    </w:p>
    <w:p w:rsidR="00F07BAA" w:rsidRDefault="00772BD4" w:rsidP="00F07BAA">
      <w:pPr>
        <w:pStyle w:val="Ttulo1"/>
        <w:numPr>
          <w:ilvl w:val="0"/>
          <w:numId w:val="2"/>
        </w:numPr>
      </w:pPr>
      <w:bookmarkStart w:id="3" w:name="_Toc30430370"/>
      <w:r>
        <w:t>Conseguir la API Key</w:t>
      </w:r>
      <w:bookmarkEnd w:id="3"/>
    </w:p>
    <w:p w:rsidR="0085625B" w:rsidRDefault="0085625B" w:rsidP="0085625B">
      <w:r>
        <w:t xml:space="preserve">Una vez registrados conseguiremos la API </w:t>
      </w:r>
      <w:proofErr w:type="spellStart"/>
      <w:r>
        <w:t>key</w:t>
      </w:r>
      <w:proofErr w:type="spellEnd"/>
      <w:r>
        <w:t xml:space="preserve">, esto es un paso muy sencillo, tan solo tendremos que ir a nuestro </w:t>
      </w:r>
      <w:proofErr w:type="spellStart"/>
      <w:r>
        <w:t>dashboard</w:t>
      </w:r>
      <w:proofErr w:type="spellEnd"/>
      <w:r>
        <w:t xml:space="preserve"> y darle al botón de “</w:t>
      </w:r>
      <w:proofErr w:type="spellStart"/>
      <w:r>
        <w:t>Regenerate</w:t>
      </w:r>
      <w:proofErr w:type="spellEnd"/>
      <w:r>
        <w:t xml:space="preserve"> API Key”</w:t>
      </w:r>
    </w:p>
    <w:p w:rsidR="009D5D03" w:rsidRDefault="009D5D03" w:rsidP="0085625B"/>
    <w:p w:rsidR="009D5D03" w:rsidRDefault="009D5D03" w:rsidP="0085625B">
      <w:r w:rsidRPr="009D5D03">
        <w:drawing>
          <wp:inline distT="0" distB="0" distL="0" distR="0" wp14:anchorId="2C09AD72" wp14:editId="3E9B6245">
            <wp:extent cx="5396230" cy="2930525"/>
            <wp:effectExtent l="0" t="0" r="1270" b="3175"/>
            <wp:docPr id="3" name="Imagen 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D03" w:rsidRPr="0085625B" w:rsidRDefault="009D5D03" w:rsidP="0085625B">
      <w:r>
        <w:t>Con esto ya tendremos la API Key</w:t>
      </w:r>
    </w:p>
    <w:p w:rsidR="00F07BAA" w:rsidRDefault="00B05216" w:rsidP="00F07BAA">
      <w:pPr>
        <w:pStyle w:val="Ttulo1"/>
        <w:numPr>
          <w:ilvl w:val="0"/>
          <w:numId w:val="2"/>
        </w:numPr>
      </w:pPr>
      <w:bookmarkStart w:id="4" w:name="_Toc30430371"/>
      <w:r>
        <w:t xml:space="preserve">Realizar petición para conseguir el ID del </w:t>
      </w:r>
      <w:r w:rsidR="00A91E15">
        <w:t>jugador</w:t>
      </w:r>
      <w:bookmarkEnd w:id="4"/>
    </w:p>
    <w:p w:rsidR="00B9197A" w:rsidRDefault="00A91E15" w:rsidP="00B9197A">
      <w:r>
        <w:t>El siguiente paso será conseguir el ID del jugador, para ello haremos una petición por GET a la siguiente URL</w:t>
      </w:r>
      <w:r w:rsidR="00B9197A">
        <w:t>:</w:t>
      </w:r>
    </w:p>
    <w:p w:rsidR="00B9197A" w:rsidRDefault="00B9197A" w:rsidP="00B9197A">
      <w:hyperlink r:id="rId11" w:history="1">
        <w:r w:rsidRPr="00644D88">
          <w:rPr>
            <w:rStyle w:val="Hipervnculo"/>
          </w:rPr>
          <w:t>https://euw1.api.riotgames.com/lol/summoner/v4/summoners/by-name/</w:t>
        </w:r>
        <w:r w:rsidRPr="00644D88">
          <w:rPr>
            <w:rStyle w:val="Hipervnculo"/>
          </w:rPr>
          <w:t>nombre_jugador</w:t>
        </w:r>
      </w:hyperlink>
    </w:p>
    <w:p w:rsidR="00B9197A" w:rsidRDefault="00B9197A" w:rsidP="00B9197A">
      <w:r>
        <w:t xml:space="preserve">Esta URL nos devolverá un JSON con los datos del usuario, solo tendremos que </w:t>
      </w:r>
      <w:proofErr w:type="spellStart"/>
      <w:r>
        <w:t>parsearlo</w:t>
      </w:r>
      <w:proofErr w:type="spellEnd"/>
      <w:r>
        <w:t xml:space="preserve"> y ya tendremos el ID.</w:t>
      </w:r>
    </w:p>
    <w:p w:rsidR="00176C91" w:rsidRDefault="00176C91" w:rsidP="00B9197A">
      <w:r w:rsidRPr="00176C91">
        <w:lastRenderedPageBreak/>
        <w:drawing>
          <wp:inline distT="0" distB="0" distL="0" distR="0" wp14:anchorId="00E1FBA8" wp14:editId="0DB934F8">
            <wp:extent cx="5396230" cy="1941830"/>
            <wp:effectExtent l="0" t="0" r="1270" b="1270"/>
            <wp:docPr id="4" name="Imagen 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C91">
        <w:rPr>
          <w:noProof/>
        </w:rPr>
        <w:t xml:space="preserve"> </w:t>
      </w:r>
      <w:r w:rsidRPr="00176C91">
        <w:drawing>
          <wp:inline distT="0" distB="0" distL="0" distR="0" wp14:anchorId="192C0CF7" wp14:editId="3ACB7ED8">
            <wp:extent cx="5396230" cy="1746885"/>
            <wp:effectExtent l="0" t="0" r="1270" b="5715"/>
            <wp:docPr id="5" name="Imagen 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E15" w:rsidRDefault="00A91E15" w:rsidP="00A91E15"/>
    <w:p w:rsidR="00B05216" w:rsidRDefault="00B05216" w:rsidP="00B05216">
      <w:pPr>
        <w:pStyle w:val="Ttulo1"/>
        <w:numPr>
          <w:ilvl w:val="0"/>
          <w:numId w:val="2"/>
        </w:numPr>
      </w:pPr>
      <w:bookmarkStart w:id="5" w:name="_Toc30430372"/>
      <w:r>
        <w:t>Realizar petición para conseguir los datos del jugador</w:t>
      </w:r>
      <w:bookmarkEnd w:id="5"/>
    </w:p>
    <w:p w:rsidR="00176C91" w:rsidRDefault="00176C91" w:rsidP="00176C91">
      <w:r>
        <w:t>Una vez tengamos el ID lo usaremos para sacar los datos del juego, para ello realizaremos una petición GET a la siguiente URL:</w:t>
      </w:r>
    </w:p>
    <w:p w:rsidR="00176C91" w:rsidRDefault="00176C91" w:rsidP="00176C91">
      <w:hyperlink r:id="rId14" w:history="1">
        <w:r w:rsidRPr="00644D88">
          <w:rPr>
            <w:rStyle w:val="Hipervnculo"/>
          </w:rPr>
          <w:t>https://euw1.api.riotgames.com/lol/champion-mastery/v4/champion-masteries/by-summoner/</w:t>
        </w:r>
        <w:r w:rsidRPr="00644D88">
          <w:rPr>
            <w:rStyle w:val="Hipervnculo"/>
          </w:rPr>
          <w:t>ID</w:t>
        </w:r>
      </w:hyperlink>
    </w:p>
    <w:p w:rsidR="00937B14" w:rsidRDefault="00937B14" w:rsidP="00176C91"/>
    <w:p w:rsidR="00937B14" w:rsidRDefault="00937B14" w:rsidP="00176C91">
      <w:r w:rsidRPr="00937B14">
        <w:drawing>
          <wp:inline distT="0" distB="0" distL="0" distR="0" wp14:anchorId="1448AD75" wp14:editId="502ADF5C">
            <wp:extent cx="5396230" cy="2197735"/>
            <wp:effectExtent l="0" t="0" r="1270" b="0"/>
            <wp:docPr id="7" name="Imagen 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C91" w:rsidRDefault="00176C91" w:rsidP="00176C91">
      <w:r w:rsidRPr="00176C91">
        <w:lastRenderedPageBreak/>
        <w:drawing>
          <wp:inline distT="0" distB="0" distL="0" distR="0" wp14:anchorId="22781E1D" wp14:editId="7687CCA9">
            <wp:extent cx="5396230" cy="4115435"/>
            <wp:effectExtent l="0" t="0" r="1270" b="0"/>
            <wp:docPr id="6" name="Imagen 6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C91" w:rsidRPr="00176C91" w:rsidRDefault="00176C91" w:rsidP="00176C91"/>
    <w:p w:rsidR="00B05216" w:rsidRDefault="00B05216" w:rsidP="00B05216">
      <w:pPr>
        <w:pStyle w:val="Ttulo1"/>
        <w:numPr>
          <w:ilvl w:val="0"/>
          <w:numId w:val="2"/>
        </w:numPr>
      </w:pPr>
      <w:bookmarkStart w:id="6" w:name="_Toc30430373"/>
      <w:proofErr w:type="spellStart"/>
      <w:r>
        <w:t>Parsear</w:t>
      </w:r>
      <w:proofErr w:type="spellEnd"/>
      <w:r>
        <w:t xml:space="preserve"> los datos resultantes</w:t>
      </w:r>
      <w:bookmarkEnd w:id="6"/>
    </w:p>
    <w:p w:rsidR="00937B14" w:rsidRPr="00937B14" w:rsidRDefault="00937B14" w:rsidP="00937B14">
      <w:proofErr w:type="spellStart"/>
      <w:r>
        <w:t>Parseamos</w:t>
      </w:r>
      <w:proofErr w:type="spellEnd"/>
      <w:r>
        <w:t xml:space="preserve"> los datos recibidos del JSON y los mostramos</w:t>
      </w:r>
    </w:p>
    <w:p w:rsidR="00D916DA" w:rsidRDefault="00D916DA">
      <w:r>
        <w:br w:type="page"/>
      </w:r>
    </w:p>
    <w:p w:rsidR="00430EDE" w:rsidRDefault="00430EDE"/>
    <w:p w:rsidR="0073443B" w:rsidRDefault="00121918" w:rsidP="0073443B">
      <w:pPr>
        <w:pStyle w:val="Ttulo1"/>
      </w:pPr>
      <w:bookmarkStart w:id="7" w:name="_Toc30430374"/>
      <w:r>
        <w:t>Documentación</w:t>
      </w:r>
      <w:bookmarkEnd w:id="7"/>
    </w:p>
    <w:p w:rsidR="008D3FF3" w:rsidRPr="00A21CA1" w:rsidRDefault="00121918" w:rsidP="00A21494">
      <w:pPr>
        <w:rPr>
          <w:color w:val="00B0F0"/>
        </w:rPr>
      </w:pPr>
      <w:r w:rsidRPr="00121918">
        <w:rPr>
          <w:color w:val="00B0F0"/>
        </w:rPr>
        <w:t>https://developer.riotgames.com/apis</w:t>
      </w:r>
    </w:p>
    <w:sectPr w:rsidR="008D3FF3" w:rsidRPr="00A21CA1" w:rsidSect="00DC5677">
      <w:headerReference w:type="default" r:id="rId17"/>
      <w:footerReference w:type="default" r:id="rId18"/>
      <w:pgSz w:w="11900" w:h="16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1FF7" w:rsidRDefault="00F81FF7" w:rsidP="001E5796">
      <w:r>
        <w:separator/>
      </w:r>
    </w:p>
  </w:endnote>
  <w:endnote w:type="continuationSeparator" w:id="0">
    <w:p w:rsidR="00F81FF7" w:rsidRDefault="00F81FF7" w:rsidP="001E57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60A7" w:rsidRDefault="002960A7">
    <w:pPr>
      <w:pStyle w:val="Piedepgina"/>
      <w:jc w:val="right"/>
    </w:pPr>
    <w:r>
      <w:rPr>
        <w:color w:val="B01513" w:themeColor="accent1"/>
        <w:sz w:val="20"/>
        <w:szCs w:val="20"/>
      </w:rPr>
      <w:t xml:space="preserve">pág. </w:t>
    </w:r>
    <w:r>
      <w:rPr>
        <w:color w:val="B01513" w:themeColor="accent1"/>
        <w:sz w:val="20"/>
        <w:szCs w:val="20"/>
      </w:rPr>
      <w:fldChar w:fldCharType="begin"/>
    </w:r>
    <w:r>
      <w:rPr>
        <w:color w:val="B01513" w:themeColor="accent1"/>
        <w:sz w:val="20"/>
        <w:szCs w:val="20"/>
      </w:rPr>
      <w:instrText>PAGE  \* Arabic</w:instrText>
    </w:r>
    <w:r>
      <w:rPr>
        <w:color w:val="B01513" w:themeColor="accent1"/>
        <w:sz w:val="20"/>
        <w:szCs w:val="20"/>
      </w:rPr>
      <w:fldChar w:fldCharType="separate"/>
    </w:r>
    <w:r>
      <w:rPr>
        <w:color w:val="B01513" w:themeColor="accent1"/>
        <w:sz w:val="20"/>
        <w:szCs w:val="20"/>
      </w:rPr>
      <w:t>1</w:t>
    </w:r>
    <w:r>
      <w:rPr>
        <w:color w:val="B01513" w:themeColor="accent1"/>
        <w:sz w:val="20"/>
        <w:szCs w:val="20"/>
      </w:rPr>
      <w:fldChar w:fldCharType="end"/>
    </w:r>
  </w:p>
  <w:p w:rsidR="002960A7" w:rsidRDefault="002960A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1FF7" w:rsidRDefault="00F81FF7" w:rsidP="001E5796">
      <w:r>
        <w:separator/>
      </w:r>
    </w:p>
  </w:footnote>
  <w:footnote w:type="continuationSeparator" w:id="0">
    <w:p w:rsidR="00F81FF7" w:rsidRDefault="00F81FF7" w:rsidP="001E57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60A7" w:rsidRDefault="002960A7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3000</wp14:pctPosVOffset>
                  </wp:positionV>
                </mc:Choice>
                <mc:Fallback>
                  <wp:positionV relativeFrom="page">
                    <wp:posOffset>320675</wp:posOffset>
                  </wp:positionV>
                </mc:Fallback>
              </mc:AlternateContent>
              <wp:extent cx="914400" cy="283464"/>
              <wp:effectExtent l="0" t="0" r="1270" b="2540"/>
              <wp:wrapNone/>
              <wp:docPr id="17" name="Rectángulo 17" title="Título del documen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283464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</w:rPr>
                            <w:alias w:val="Título"/>
                            <w:tag w:val=""/>
                            <w:id w:val="-15576033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2960A7" w:rsidRDefault="00A46298">
                              <w:pPr>
                                <w:pStyle w:val="Sinespaciado"/>
                                <w:jc w:val="center"/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League of legends API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94100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ángulo 17" o:spid="_x0000_s1030" alt="Título: Título del documento" style="position:absolute;margin-left:0;margin-top:0;width:1in;height:22.3pt;z-index:251659264;visibility:visible;mso-wrap-style:square;mso-width-percent:941;mso-height-percent:0;mso-top-percent:30;mso-wrap-distance-left:9pt;mso-wrap-distance-top:0;mso-wrap-distance-right:9pt;mso-wrap-distance-bottom:0;mso-position-horizontal:center;mso-position-horizontal-relative:page;mso-position-vertical-relative:page;mso-width-percent:941;mso-height-percent:0;mso-top-percent:3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" fillcolor="#1e5155 [3215]" stroked="f" strokeweight="1.5pt">
              <v:stroke endcap="round"/>
              <v:textbox inset=",0,,0">
                <w:txbxContent>
                  <w:sdt>
                    <w:sdtPr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  <w:alias w:val="Título"/>
                      <w:tag w:val=""/>
                      <w:id w:val="-15576033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15:appearance w15:val="hidden"/>
                      <w:text/>
                    </w:sdtPr>
                    <w:sdtEndPr/>
                    <w:sdtContent>
                      <w:p w:rsidR="002960A7" w:rsidRDefault="00A46298">
                        <w:pPr>
                          <w:pStyle w:val="Sinespaciado"/>
                          <w:jc w:val="center"/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League of legends API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  <w:p w:rsidR="002960A7" w:rsidRDefault="002960A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78274F"/>
    <w:multiLevelType w:val="hybridMultilevel"/>
    <w:tmpl w:val="49187410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6C6B64"/>
    <w:multiLevelType w:val="hybridMultilevel"/>
    <w:tmpl w:val="4FB42012"/>
    <w:lvl w:ilvl="0" w:tplc="04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4BD91541"/>
    <w:multiLevelType w:val="hybridMultilevel"/>
    <w:tmpl w:val="2E7CB34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298"/>
    <w:rsid w:val="00000E86"/>
    <w:rsid w:val="0009498F"/>
    <w:rsid w:val="000A1331"/>
    <w:rsid w:val="000D6D90"/>
    <w:rsid w:val="00121918"/>
    <w:rsid w:val="00142DBD"/>
    <w:rsid w:val="00176C91"/>
    <w:rsid w:val="001E5796"/>
    <w:rsid w:val="0027519E"/>
    <w:rsid w:val="002759B9"/>
    <w:rsid w:val="002766CF"/>
    <w:rsid w:val="002879DC"/>
    <w:rsid w:val="002960A7"/>
    <w:rsid w:val="002A58CB"/>
    <w:rsid w:val="002A78AD"/>
    <w:rsid w:val="002B1248"/>
    <w:rsid w:val="003333FD"/>
    <w:rsid w:val="00374A5C"/>
    <w:rsid w:val="00381D26"/>
    <w:rsid w:val="003E3713"/>
    <w:rsid w:val="003F2FD7"/>
    <w:rsid w:val="00430418"/>
    <w:rsid w:val="00430EDE"/>
    <w:rsid w:val="00474F9F"/>
    <w:rsid w:val="004A7734"/>
    <w:rsid w:val="00504901"/>
    <w:rsid w:val="00511558"/>
    <w:rsid w:val="00521861"/>
    <w:rsid w:val="00605F98"/>
    <w:rsid w:val="00613B4D"/>
    <w:rsid w:val="0062544F"/>
    <w:rsid w:val="00653699"/>
    <w:rsid w:val="0073443B"/>
    <w:rsid w:val="00757270"/>
    <w:rsid w:val="007575FC"/>
    <w:rsid w:val="00772BD4"/>
    <w:rsid w:val="007D4B7C"/>
    <w:rsid w:val="0085625B"/>
    <w:rsid w:val="008C6EB8"/>
    <w:rsid w:val="008D3FF3"/>
    <w:rsid w:val="00924D6B"/>
    <w:rsid w:val="00930033"/>
    <w:rsid w:val="009370DF"/>
    <w:rsid w:val="00937B14"/>
    <w:rsid w:val="0095736F"/>
    <w:rsid w:val="009B7B12"/>
    <w:rsid w:val="009D5D03"/>
    <w:rsid w:val="009D62DE"/>
    <w:rsid w:val="00A21494"/>
    <w:rsid w:val="00A21CA1"/>
    <w:rsid w:val="00A37706"/>
    <w:rsid w:val="00A46298"/>
    <w:rsid w:val="00A56EFF"/>
    <w:rsid w:val="00A81B21"/>
    <w:rsid w:val="00A86BEF"/>
    <w:rsid w:val="00A91E15"/>
    <w:rsid w:val="00AB2932"/>
    <w:rsid w:val="00AF1B14"/>
    <w:rsid w:val="00B05216"/>
    <w:rsid w:val="00B363C8"/>
    <w:rsid w:val="00B6134E"/>
    <w:rsid w:val="00B9197A"/>
    <w:rsid w:val="00BE7EBE"/>
    <w:rsid w:val="00C16AF9"/>
    <w:rsid w:val="00C66EF3"/>
    <w:rsid w:val="00CE34BF"/>
    <w:rsid w:val="00D916DA"/>
    <w:rsid w:val="00DC1CC9"/>
    <w:rsid w:val="00DC5677"/>
    <w:rsid w:val="00DE370E"/>
    <w:rsid w:val="00E63432"/>
    <w:rsid w:val="00EA6EF2"/>
    <w:rsid w:val="00EB444E"/>
    <w:rsid w:val="00EE0E4B"/>
    <w:rsid w:val="00F07BAA"/>
    <w:rsid w:val="00F81FF7"/>
    <w:rsid w:val="00F97CA8"/>
    <w:rsid w:val="00FC549E"/>
    <w:rsid w:val="00FD3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556FC2"/>
  <w15:chartTrackingRefBased/>
  <w15:docId w15:val="{59EE26BF-5F19-764A-8104-2E3AAAB94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0E4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C567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E0E4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E0E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EE0E4B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1E579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E5796"/>
  </w:style>
  <w:style w:type="paragraph" w:styleId="Piedepgina">
    <w:name w:val="footer"/>
    <w:basedOn w:val="Normal"/>
    <w:link w:val="PiedepginaCar"/>
    <w:uiPriority w:val="99"/>
    <w:unhideWhenUsed/>
    <w:rsid w:val="001E579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E5796"/>
  </w:style>
  <w:style w:type="paragraph" w:styleId="TtuloTDC">
    <w:name w:val="TOC Heading"/>
    <w:basedOn w:val="Ttulo1"/>
    <w:next w:val="Normal"/>
    <w:uiPriority w:val="39"/>
    <w:unhideWhenUsed/>
    <w:qFormat/>
    <w:rsid w:val="00DC5677"/>
    <w:pPr>
      <w:spacing w:before="480" w:line="276" w:lineRule="auto"/>
      <w:outlineLvl w:val="9"/>
    </w:pPr>
    <w:rPr>
      <w:b/>
      <w:bCs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DC5677"/>
    <w:pPr>
      <w:spacing w:before="120"/>
    </w:pPr>
    <w:rPr>
      <w:b/>
      <w:bCs/>
      <w:i/>
      <w:iCs/>
    </w:rPr>
  </w:style>
  <w:style w:type="character" w:styleId="Hipervnculo">
    <w:name w:val="Hyperlink"/>
    <w:basedOn w:val="Fuentedeprrafopredeter"/>
    <w:uiPriority w:val="99"/>
    <w:unhideWhenUsed/>
    <w:rsid w:val="00DC5677"/>
    <w:rPr>
      <w:color w:val="58C1BA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DC5677"/>
    <w:pPr>
      <w:spacing w:before="120"/>
      <w:ind w:left="240"/>
    </w:pPr>
    <w:rPr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DC5677"/>
    <w:pPr>
      <w:ind w:left="48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DC5677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DC5677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DC5677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DC5677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DC5677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DC5677"/>
    <w:pPr>
      <w:ind w:left="1920"/>
    </w:pPr>
    <w:rPr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DC5677"/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DC5677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C5677"/>
    <w:rPr>
      <w:rFonts w:eastAsiaTheme="minorEastAsia"/>
      <w:sz w:val="22"/>
      <w:szCs w:val="22"/>
      <w:lang w:val="en-US" w:eastAsia="zh-CN"/>
    </w:rPr>
  </w:style>
  <w:style w:type="paragraph" w:styleId="Prrafodelista">
    <w:name w:val="List Paragraph"/>
    <w:basedOn w:val="Normal"/>
    <w:uiPriority w:val="34"/>
    <w:qFormat/>
    <w:rsid w:val="002960A7"/>
    <w:pPr>
      <w:ind w:left="720"/>
      <w:contextualSpacing/>
    </w:pPr>
  </w:style>
  <w:style w:type="table" w:styleId="Tablaconcuadrcula">
    <w:name w:val="Table Grid"/>
    <w:basedOn w:val="Tablanormal"/>
    <w:uiPriority w:val="39"/>
    <w:rsid w:val="009573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A21CA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21CA1"/>
    <w:rPr>
      <w:color w:val="9DFFC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4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6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4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7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uw1.api.riotgames.com/lol/summoner/v4/summoners/by-name/nombre_jugado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eveloper.riotgames.com/" TargetMode="External"/><Relationship Id="rId14" Type="http://schemas.openxmlformats.org/officeDocument/2006/relationships/hyperlink" Target="https://euw1.api.riotgames.com/lol/champion-mastery/v4/champion-masteries/by-summoner/ID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avi/Library/Group%20Containers/UBF8T346G9.Office/User%20Content.localized/Templates.localized/Plantilla%20clase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4BE3A18-AF28-334C-A4C4-21F8C2412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clase.dotx</Template>
  <TotalTime>17</TotalTime>
  <Pages>7</Pages>
  <Words>360</Words>
  <Characters>1983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Titulo</vt:lpstr>
    </vt:vector>
  </TitlesOfParts>
  <Company>Universidad Europea de madrid</Company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League of legends API</dc:title>
  <dc:subject/>
  <dc:creator>Javier Plaza Sisqués, David Buenaño Viteri y Roberto Echevarria</dc:creator>
  <cp:keywords/>
  <dc:description/>
  <cp:lastModifiedBy>Javier Plaza Sisqués</cp:lastModifiedBy>
  <cp:revision>5</cp:revision>
  <dcterms:created xsi:type="dcterms:W3CDTF">2020-01-20T15:10:00Z</dcterms:created>
  <dcterms:modified xsi:type="dcterms:W3CDTF">2020-01-20T15:32:00Z</dcterms:modified>
</cp:coreProperties>
</file>